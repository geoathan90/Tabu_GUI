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BD73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>*******************************************************************************</w:t>
      </w:r>
    </w:p>
    <w:p w14:paraId="72ED826C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</w:t>
      </w:r>
      <w:r w:rsidRPr="00772FE6">
        <w:rPr>
          <w:rFonts w:ascii="Courier New" w:hAnsi="Courier New" w:cs="Courier New"/>
        </w:rPr>
        <w:t>ΓΡΑΜΜΗ</w:t>
      </w:r>
      <w:r w:rsidRPr="00AF541C">
        <w:rPr>
          <w:rFonts w:ascii="Courier New" w:hAnsi="Courier New" w:cs="Courier New"/>
          <w:lang w:val="en-US"/>
        </w:rPr>
        <w:t>: evros</w:t>
      </w:r>
    </w:p>
    <w:p w14:paraId="1CB150DD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AF541C">
        <w:rPr>
          <w:rFonts w:ascii="Courier New" w:hAnsi="Courier New" w:cs="Courier New"/>
          <w:lang w:val="en-US"/>
        </w:rPr>
        <w:t xml:space="preserve">    </w:t>
      </w:r>
      <w:r w:rsidRPr="00772FE6">
        <w:rPr>
          <w:rFonts w:ascii="Courier New" w:hAnsi="Courier New" w:cs="Courier New"/>
        </w:rPr>
        <w:t>13oς ΠΙΝΑΚΑΣ ΔΕΔΟΜΕΝΩΝ    13o ΤΜΗΜΑ ΓΡΑΜΜΗΣ</w:t>
      </w:r>
    </w:p>
    <w:p w14:paraId="5977E9D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6853398B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ΒΑΡΟΣ ΑΓΩΓΟΥ ..................... = 1.823          kp/m</w:t>
      </w:r>
    </w:p>
    <w:p w14:paraId="5BD3722B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ΜΕΤΡΟ ΕΛΑΣΤΙΚΟΤΗΤΑΣ .............. = 5.132e+19      kp/m2</w:t>
      </w:r>
    </w:p>
    <w:p w14:paraId="59CFD24E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ΤΥΠΟΣ   ΑΓΩΓΟΥ ................... = 6 (ΑΓΩΓΟΣ ΦΑΣΕΩΣ)</w:t>
      </w:r>
    </w:p>
    <w:p w14:paraId="14C3EFC0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ΔΙΑΤΟΜΗ ΑΓΩΓΟΥ ................... = 5.460          cm</w:t>
      </w:r>
    </w:p>
    <w:p w14:paraId="3BD1646E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ΔΙΟΡΘΩΣΗ ΤΑΝΥΣΕΩΣ................. = 99.00          kp</w:t>
      </w:r>
    </w:p>
    <w:p w14:paraId="6B0694F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ΑΡΧΙΚΗ ΟΡΙΖ. ΤΑΝΥΣΗ 1ου ΑΝΟΙΓΜΑΤΟΣ = 3105.0         kp</w:t>
      </w:r>
    </w:p>
    <w:p w14:paraId="768DD31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ΑΡΙΘΜΟΣ 1ου ΠΥΡΓΟΥ ............... = 33af</w:t>
      </w:r>
    </w:p>
    <w:p w14:paraId="39E83A3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1D0E9C50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ΑΓΩΓΟΣ ΦΑΣΕΩΣ - ΟΡΙΖΟΝΤΙΑ ΤΑΝΥΣΗ = 3105.0 ΚΑΙ ΘΕΡΜΟΚΡΑΣΙΑ =  0°C</w:t>
      </w:r>
    </w:p>
    <w:p w14:paraId="548F695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┌───────────┬───────┬────────┬────────┬────────┬────────┬────────┬────────┐</w:t>
      </w:r>
    </w:p>
    <w:p w14:paraId="1CC975B1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ΤΑΝΥΣΗ │ ΤΑΝΥΣΗ │  ΒΕΛΟΣ │ ΒΕΛΟΣ  │ ΤΜΗΜΑ  │</w:t>
      </w:r>
    </w:p>
    <w:p w14:paraId="77B4D28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--   │   --   │   --   │   --   │ ΑΓΩΓΟΥ │</w:t>
      </w:r>
    </w:p>
    <w:p w14:paraId="6EFD6CF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ΜΕ   │ ΑΓΩΓΟΙ │   ΜΕ   │ ΑΓΩΓΟΙ │  ΓΙΑ   │</w:t>
      </w:r>
    </w:p>
    <w:p w14:paraId="0B4A3D8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│Π Υ Ρ Γ Ο Ι│       │ΥΨΟΜΕΤΡ.│ΚΑΤΑΚΟΡ.│  ΣΤΙΣ  │ΚΑΤΑΚΟΡ.│  ΣΤΙΣ  │ΔΙΟΡΘΩΣΗ│</w:t>
      </w:r>
    </w:p>
    <w:p w14:paraId="3A2789B6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│ΑΠΟ  -  ΕΩΣ│ΑΝΟΙΓΜΑ│ΔΙΑΦΟΡΑ │ΜΟΝΩΤΗΡ.│ ΤΡΟΧΑΛ.│ΜΟΝΩΤΗΡ.│ ΤΡΟΧΑΛ.│ ΤΑΝΥΣΗΣ│</w:t>
      </w:r>
    </w:p>
    <w:p w14:paraId="19DAD5E6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└───────────┴───────┴────────┴────────┴────────┴────────┴────────┴────────┘</w:t>
      </w:r>
    </w:p>
    <w:p w14:paraId="7B4C96AB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  33af-34af    254     -57      3105     3340     4.86     4.52      0.03</w:t>
      </w:r>
    </w:p>
    <w:p w14:paraId="443D0E37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772FE6">
        <w:rPr>
          <w:rFonts w:ascii="Courier New" w:hAnsi="Courier New" w:cs="Courier New"/>
        </w:rPr>
        <w:t xml:space="preserve">      </w:t>
      </w:r>
      <w:r w:rsidRPr="00AF541C">
        <w:rPr>
          <w:rFonts w:ascii="Courier New" w:hAnsi="Courier New" w:cs="Courier New"/>
          <w:lang w:val="en-US"/>
        </w:rPr>
        <w:t>34af-35af    385     -22      3105     3336    10.91    10.15      0.14</w:t>
      </w:r>
    </w:p>
    <w:p w14:paraId="755723A0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35af-36af    255      -5      3105     3327     4.78     4.46      0.17</w:t>
      </w:r>
    </w:p>
    <w:p w14:paraId="2AFEB48D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36af-37af    485      33      3105     3324    17.33    16.19      0.38</w:t>
      </w:r>
    </w:p>
    <w:p w14:paraId="08614FC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37af-38af    275     -26      3105     3344     5.58     5.18      0.42</w:t>
      </w:r>
    </w:p>
    <w:p w14:paraId="183E54D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38af-39af    420      39      3105     3344    13.02    12.09      0.57</w:t>
      </w:r>
    </w:p>
    <w:p w14:paraId="2A4A9EBE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39af-40af    280      11      3105     3413     5.76     5.24      0.62</w:t>
      </w:r>
    </w:p>
    <w:p w14:paraId="0BB8AD8D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40af-41af    485     -68      3105     3311    17.46    16.37      0.81</w:t>
      </w:r>
    </w:p>
    <w:p w14:paraId="46E6BB7C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41af-42af    215     -42      3105     3206     3.46     3.35      0.82</w:t>
      </w:r>
    </w:p>
    <w:p w14:paraId="1CB365E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42af-43af    460     -85      3105     3076    15.82    15.97      0.80</w:t>
      </w:r>
    </w:p>
    <w:p w14:paraId="2959314D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43af-44af    410     -39      3105     3008    12.41    12.81      0.73</w:t>
      </w:r>
    </w:p>
    <w:p w14:paraId="5DC51D67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44af-45af    285      13      3105     3007     5.97     6.17      0.71</w:t>
      </w:r>
    </w:p>
    <w:p w14:paraId="6E05EEB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45af-46af    325     -29      3105     2979     7.79     8.12      0.67</w:t>
      </w:r>
    </w:p>
    <w:p w14:paraId="74A44E80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46af-47af    590      24      3105     2949    25.63    26.99      0.35</w:t>
      </w:r>
    </w:p>
    <w:p w14:paraId="5E648B4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47af-48af    225       1      3105     3016     3.72     3.83      0.34</w:t>
      </w:r>
    </w:p>
    <w:p w14:paraId="5240B3C2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48af-49af    638       5      3105     2971    29.96    31.32     -0.00</w:t>
      </w:r>
    </w:p>
    <w:p w14:paraId="173CE874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16AE6ED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ΑΓΩΓΟΣ ΦΑΣΕΩΣ - ΟΡΙΖΟΝΤΙΑ ΤΑΝΥΣΗ = 3045.0 ΚΑΙ ΘΕΡΜΟΚΡΑΣΙΑ = 10°C</w:t>
      </w:r>
    </w:p>
    <w:p w14:paraId="3CDF6A53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┌───────────┬───────┬────────┬────────┬────────┬────────┬────────┬────────┐</w:t>
      </w:r>
    </w:p>
    <w:p w14:paraId="61FED6C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ΤΑΝΥΣΗ │ ΤΑΝΥΣΗ │  ΒΕΛΟΣ │ ΒΕΛΟΣ  │ ΤΜΗΜΑ  │</w:t>
      </w:r>
    </w:p>
    <w:p w14:paraId="08828E53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--   │   --   │   --   │   --   │ ΑΓΩΓΟΥ │</w:t>
      </w:r>
    </w:p>
    <w:p w14:paraId="139ACD90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ΜΕ   │ ΑΓΩΓΟΙ │   ΜΕ   │ ΑΓΩΓΟΙ │  ΓΙΑ   │</w:t>
      </w:r>
    </w:p>
    <w:p w14:paraId="34CCC4C3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│Π Υ Ρ Γ Ο Ι│       │ΥΨΟΜΕΤΡ.│ΚΑΤΑΚΟΡ.│  ΣΤΙΣ  │ΚΑΤΑΚΟΡ.│  ΣΤΙΣ  │ΔΙΟΡΘΩΣΗ│</w:t>
      </w:r>
    </w:p>
    <w:p w14:paraId="2EA53034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│ΑΠΟ  -  ΕΩΣ│ΑΝΟΙΓΜΑ│ΔΙΑΦΟΡΑ │ΜΟΝΩΤΗΡ.│ ΤΡΟΧΑΛ.│ΜΟΝΩΤΗΡ.│ ΤΡΟΧΑΛ.│ ΤΑΝΥΣΗΣ│</w:t>
      </w:r>
    </w:p>
    <w:p w14:paraId="1236F9AF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└───────────┴───────┴────────┴────────┴────────┴────────┴────────┴────────┘</w:t>
      </w:r>
    </w:p>
    <w:p w14:paraId="62156A4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  33af-34af    254     -57      3045     3282     4.95     4.60      0.03</w:t>
      </w:r>
    </w:p>
    <w:p w14:paraId="6A9B902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772FE6">
        <w:rPr>
          <w:rFonts w:ascii="Courier New" w:hAnsi="Courier New" w:cs="Courier New"/>
        </w:rPr>
        <w:t xml:space="preserve">      </w:t>
      </w:r>
      <w:r w:rsidRPr="00AF541C">
        <w:rPr>
          <w:rFonts w:ascii="Courier New" w:hAnsi="Courier New" w:cs="Courier New"/>
          <w:lang w:val="en-US"/>
        </w:rPr>
        <w:t>34af-35af    385     -22      3045     3277    11.12    10.33      0.15</w:t>
      </w:r>
    </w:p>
    <w:p w14:paraId="6CF6A20D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35af-36af    255      -5      3045     3267     4.87     4.54      0.18</w:t>
      </w:r>
    </w:p>
    <w:p w14:paraId="4CB3C42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36af-37af    485      33      3045     3264    17.68    16.48      0.40</w:t>
      </w:r>
    </w:p>
    <w:p w14:paraId="2779210D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37af-38af    275     -26      3045     3285     5.69     5.27      0.45</w:t>
      </w:r>
    </w:p>
    <w:p w14:paraId="6CF5C67D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38af-39af    420      39      3045     3284    13.27    12.30      0.60</w:t>
      </w:r>
    </w:p>
    <w:p w14:paraId="2BCC904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39af-40af    280      11      3045     3354     5.87     5.33      0.66</w:t>
      </w:r>
    </w:p>
    <w:p w14:paraId="61C8297E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40af-41af    485     -68      3045     3251    17.81    16.67      0.86</w:t>
      </w:r>
    </w:p>
    <w:p w14:paraId="56ECB2F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41af-42af    215     -42      3045     3148     3.52     3.41      0.87</w:t>
      </w:r>
    </w:p>
    <w:p w14:paraId="519AB905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42af-43af    460     -85      3045     3017    16.13    16.28      0.85</w:t>
      </w:r>
    </w:p>
    <w:p w14:paraId="37B8E85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43af-44af    410     -39      3045     2948    12.65    13.07      0.78</w:t>
      </w:r>
    </w:p>
    <w:p w14:paraId="4BB6C85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44af-45af    285      13      3045     2947     6.09     6.29      0.76</w:t>
      </w:r>
    </w:p>
    <w:p w14:paraId="3E30B747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45af-46af    325     -29      3045     2920     7.94     8.28      0.71</w:t>
      </w:r>
    </w:p>
    <w:p w14:paraId="6DF3FA6E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46af-47af    590      24      3045     2889    26.14    27.56      0.37</w:t>
      </w:r>
    </w:p>
    <w:p w14:paraId="43DB2D6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47af-48af    225       1      3045     2957     3.79     3.90      0.36</w:t>
      </w:r>
    </w:p>
    <w:p w14:paraId="4A6A4B9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48af-49af    638       5      3045     2911    30.56    31.97     -0.00</w:t>
      </w:r>
    </w:p>
    <w:p w14:paraId="6AE2EB5F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1E6C7D9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ΑΓΩΓΟΣ ΦΑΣΕΩΣ - ΟΡΙΖΟΝΤΙΑ ΤΑΝΥΣΗ = 2980.0 ΚΑΙ ΘΕΡΜΟΚΡΑΣΙΑ = 20°C</w:t>
      </w:r>
    </w:p>
    <w:p w14:paraId="431B013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┌───────────┬───────┬────────┬────────┬────────┬────────┬────────┬────────┐</w:t>
      </w:r>
    </w:p>
    <w:p w14:paraId="7E0A8261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lastRenderedPageBreak/>
        <w:t xml:space="preserve">    │           │       │        │ ΤΑΝΥΣΗ │ ΤΑΝΥΣΗ │  ΒΕΛΟΣ │ ΒΕΛΟΣ  │ ΤΜΗΜΑ  │</w:t>
      </w:r>
    </w:p>
    <w:p w14:paraId="7438B68D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--   │   --   │   --   │   --   │ ΑΓΩΓΟΥ │</w:t>
      </w:r>
    </w:p>
    <w:p w14:paraId="3EC02E0B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ΜΕ   │ ΑΓΩΓΟΙ │   ΜΕ   │ ΑΓΩΓΟΙ │  ΓΙΑ   │</w:t>
      </w:r>
    </w:p>
    <w:p w14:paraId="6DB3285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│Π Υ Ρ Γ Ο Ι│       │ΥΨΟΜΕΤΡ.│ΚΑΤΑΚΟΡ.│  ΣΤΙΣ  │ΚΑΤΑΚΟΡ.│  ΣΤΙΣ  │ΔΙΟΡΘΩΣΗ│</w:t>
      </w:r>
    </w:p>
    <w:p w14:paraId="0D1FBBB2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│ΑΠΟ  -  ΕΩΣ│ΑΝΟΙΓΜΑ│ΔΙΑΦΟΡΑ │ΜΟΝΩΤΗΡ.│ ΤΡΟΧΑΛ.│ΜΟΝΩΤΗΡ.│ ΤΡΟΧΑΛ.│ ΤΑΝΥΣΗΣ│</w:t>
      </w:r>
    </w:p>
    <w:p w14:paraId="15705BBB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└───────────┴───────┴────────┴────────┴────────┴────────┴────────┴────────┘</w:t>
      </w:r>
    </w:p>
    <w:p w14:paraId="127BD40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  33af-34af    254     -57      2980     3219     5.06     4.69      0.04</w:t>
      </w:r>
    </w:p>
    <w:p w14:paraId="3381C1C6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772FE6">
        <w:rPr>
          <w:rFonts w:ascii="Courier New" w:hAnsi="Courier New" w:cs="Courier New"/>
        </w:rPr>
        <w:t xml:space="preserve">      </w:t>
      </w:r>
      <w:r w:rsidRPr="00AF541C">
        <w:rPr>
          <w:rFonts w:ascii="Courier New" w:hAnsi="Courier New" w:cs="Courier New"/>
          <w:lang w:val="en-US"/>
        </w:rPr>
        <w:t>34af-35af    385     -22      2980     3213    11.37    10.54      0.16</w:t>
      </w:r>
    </w:p>
    <w:p w14:paraId="13F3895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35af-36af    255      -5      2980     3203     4.98     4.63      0.19</w:t>
      </w:r>
    </w:p>
    <w:p w14:paraId="00E9BD15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36af-37af    485      33      2980     3200    18.06    16.82      0.43</w:t>
      </w:r>
    </w:p>
    <w:p w14:paraId="2207919E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37af-38af    275     -26      2980     3221     5.81     5.38      0.48</w:t>
      </w:r>
    </w:p>
    <w:p w14:paraId="176A1CB7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38af-39af    420      39      2980     3220    13.56    12.55      0.64</w:t>
      </w:r>
    </w:p>
    <w:p w14:paraId="5CDC4DF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39af-40af    280      11      2980     3289     6.00     5.44      0.70</w:t>
      </w:r>
    </w:p>
    <w:p w14:paraId="0AA6F44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40af-41af    485     -68      2980     3187    18.20    17.01      0.92</w:t>
      </w:r>
    </w:p>
    <w:p w14:paraId="41F5076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41af-42af    215     -42      2980     3085     3.60     3.48      0.93</w:t>
      </w:r>
    </w:p>
    <w:p w14:paraId="7028DCB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42af-43af    460     -85      2980     2954    16.48    16.63      0.91</w:t>
      </w:r>
    </w:p>
    <w:p w14:paraId="6AA764F0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43af-44af    410     -39      2980     2884    12.93    13.36      0.83</w:t>
      </w:r>
    </w:p>
    <w:p w14:paraId="32D8481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44af-45af    285      13      2980     2883     6.22     6.43      0.81</w:t>
      </w:r>
    </w:p>
    <w:p w14:paraId="2E5292B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45af-46af    325     -29      2980     2856     8.12     8.47      0.76</w:t>
      </w:r>
    </w:p>
    <w:p w14:paraId="30D25F34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46af-47af    590      24      2980     2824    26.71    28.20      0.40</w:t>
      </w:r>
    </w:p>
    <w:p w14:paraId="119B0BA2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47af-48af    225       1      2980     2892     3.87     3.99      0.39</w:t>
      </w:r>
    </w:p>
    <w:p w14:paraId="041A131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48af-49af    638       5      2980     2845    31.23    32.72     -0.00</w:t>
      </w:r>
    </w:p>
    <w:p w14:paraId="775BB0B2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13969E3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ΑΓΩΓΟΣ ΦΑΣΕΩΣ - ΟΡΙΖΟΝΤΙΑ ΤΑΝΥΣΗ = 2925.0 ΚΑΙ ΘΕΡΜΟΚΡΑΣΙΑ = 30°C</w:t>
      </w:r>
    </w:p>
    <w:p w14:paraId="14408012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┌───────────┬───────┬────────┬────────┬────────┬────────┬────────┬────────┐</w:t>
      </w:r>
    </w:p>
    <w:p w14:paraId="097DEF16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ΤΑΝΥΣΗ │ ΤΑΝΥΣΗ │  ΒΕΛΟΣ │ ΒΕΛΟΣ  │ ΤΜΗΜΑ  │</w:t>
      </w:r>
    </w:p>
    <w:p w14:paraId="3F49C97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--   │   --   │   --   │   --   │ ΑΓΩΓΟΥ │</w:t>
      </w:r>
    </w:p>
    <w:p w14:paraId="0CC326C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ΜΕ   │ ΑΓΩΓΟΙ │   ΜΕ   │ ΑΓΩΓΟΙ │  ΓΙΑ   │</w:t>
      </w:r>
    </w:p>
    <w:p w14:paraId="35B3C23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│Π Υ Ρ Γ Ο Ι│       │ΥΨΟΜΕΤΡ.│ΚΑΤΑΚΟΡ.│  ΣΤΙΣ  │ΚΑΤΑΚΟΡ.│  ΣΤΙΣ  │ΔΙΟΡΘΩΣΗ│</w:t>
      </w:r>
    </w:p>
    <w:p w14:paraId="4C2E7F9D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│ΑΠΟ  -  ΕΩΣ│ΑΝΟΙΓΜΑ│ΔΙΑΦΟΡΑ │ΜΟΝΩΤΗΡ.│ ΤΡΟΧΑΛ.│ΜΟΝΩΤΗΡ.│ ΤΡΟΧΑΛ.│ ΤΑΝΥΣΗΣ│</w:t>
      </w:r>
    </w:p>
    <w:p w14:paraId="2EE27663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└───────────┴───────┴────────┴────────┴────────┴────────┴────────┴────────┘</w:t>
      </w:r>
    </w:p>
    <w:p w14:paraId="40E49153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  33af-34af    254     -57      2925     3166     5.16     4.76      0.04</w:t>
      </w:r>
    </w:p>
    <w:p w14:paraId="1BA8036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772FE6">
        <w:rPr>
          <w:rFonts w:ascii="Courier New" w:hAnsi="Courier New" w:cs="Courier New"/>
        </w:rPr>
        <w:t xml:space="preserve">      </w:t>
      </w:r>
      <w:r w:rsidRPr="00AF541C">
        <w:rPr>
          <w:rFonts w:ascii="Courier New" w:hAnsi="Courier New" w:cs="Courier New"/>
          <w:lang w:val="en-US"/>
        </w:rPr>
        <w:t>34af-35af    385     -22      2925     3158    11.58    10.72      0.17</w:t>
      </w:r>
    </w:p>
    <w:p w14:paraId="17986A7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35af-36af    255      -5      2925     3149     5.07     4.71      0.21</w:t>
      </w:r>
    </w:p>
    <w:p w14:paraId="4D39AA27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36af-37af    485      33      2925     3145    18.40    17.11      0.45</w:t>
      </w:r>
    </w:p>
    <w:p w14:paraId="38418039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37af-38af    275     -26      2925     3167     5.92     5.47      0.50</w:t>
      </w:r>
    </w:p>
    <w:p w14:paraId="43E0CD52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38af-39af    420      39      2925     3166    13.82    12.77      0.68</w:t>
      </w:r>
    </w:p>
    <w:p w14:paraId="223188A0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39af-40af    280      11      2925     3235     6.12     5.53      0.74</w:t>
      </w:r>
    </w:p>
    <w:p w14:paraId="615320B0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40af-41af    485     -68      2925     3133    18.54    17.30      0.98</w:t>
      </w:r>
    </w:p>
    <w:p w14:paraId="4D19F37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41af-42af    215     -42      2925     3032     3.67     3.54      0.99</w:t>
      </w:r>
    </w:p>
    <w:p w14:paraId="779E6C9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42af-43af    460     -85      2925     2900    16.79    16.94      0.96</w:t>
      </w:r>
    </w:p>
    <w:p w14:paraId="13B9559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43af-44af    410     -39      2925     2830    13.17    13.62      0.88</w:t>
      </w:r>
    </w:p>
    <w:p w14:paraId="48166A09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44af-45af    285      13      2925     2829     6.34     6.55      0.86</w:t>
      </w:r>
    </w:p>
    <w:p w14:paraId="1EEEBAB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45af-46af    325     -29      2925     2801     8.27     8.63      0.81</w:t>
      </w:r>
    </w:p>
    <w:p w14:paraId="477E5B25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46af-47af    590      24      2925     2769    27.22    28.76      0.43</w:t>
      </w:r>
    </w:p>
    <w:p w14:paraId="557B71A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47af-48af    225       1      2925     2838     3.95     4.07      0.41</w:t>
      </w:r>
    </w:p>
    <w:p w14:paraId="7BC4245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48af-49af    638       5      2925     2790    31.82    33.37      0.00</w:t>
      </w:r>
    </w:p>
    <w:p w14:paraId="2EB3873C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3857CA0F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ΑΓΩΓΟΣ ΦΑΣΕΩΣ - ΟΡΙΖΟΝΤΙΑ ΤΑΝΥΣΗ = 2870.0 ΚΑΙ ΘΕΡΜΟΚΡΑΣΙΑ = 40°C</w:t>
      </w:r>
    </w:p>
    <w:p w14:paraId="1AEF834F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┌───────────┬───────┬────────┬────────┬────────┬────────┬────────┬────────┐</w:t>
      </w:r>
    </w:p>
    <w:p w14:paraId="718D29B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ΤΑΝΥΣΗ │ ΤΑΝΥΣΗ │  ΒΕΛΟΣ │ ΒΕΛΟΣ  │ ΤΜΗΜΑ  │</w:t>
      </w:r>
    </w:p>
    <w:p w14:paraId="4F863E4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--   │   --   │   --   │   --   │ ΑΓΩΓΟΥ │</w:t>
      </w:r>
    </w:p>
    <w:p w14:paraId="6C0FF9BD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ΜΕ   │ ΑΓΩΓΟΙ │   ΜΕ   │ ΑΓΩΓΟΙ │  ΓΙΑ   │</w:t>
      </w:r>
    </w:p>
    <w:p w14:paraId="3BECC09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│Π Υ Ρ Γ Ο Ι│       │ΥΨΟΜΕΤΡ.│ΚΑΤΑΚΟΡ.│  ΣΤΙΣ  │ΚΑΤΑΚΟΡ.│  ΣΤΙΣ  │ΔΙΟΡΘΩΣΗ│</w:t>
      </w:r>
    </w:p>
    <w:p w14:paraId="04A567A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│ΑΠΟ  -  ΕΩΣ│ΑΝΟΙΓΜΑ│ΔΙΑΦΟΡΑ │ΜΟΝΩΤΗΡ.│ ΤΡΟΧΑΛ.│ΜΟΝΩΤΗΡ.│ ΤΡΟΧΑΛ.│ ΤΑΝΥΣΗΣ│</w:t>
      </w:r>
    </w:p>
    <w:p w14:paraId="588642BD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└───────────┴───────┴────────┴────────┴────────┴────────┴────────┴────────┘</w:t>
      </w:r>
    </w:p>
    <w:p w14:paraId="31BB3B0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  33af-34af    254     -57      2870     3113     5.26     4.85      0.04</w:t>
      </w:r>
    </w:p>
    <w:p w14:paraId="76D46ABC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772FE6">
        <w:rPr>
          <w:rFonts w:ascii="Courier New" w:hAnsi="Courier New" w:cs="Courier New"/>
        </w:rPr>
        <w:t xml:space="preserve">      </w:t>
      </w:r>
      <w:r w:rsidRPr="00AF541C">
        <w:rPr>
          <w:rFonts w:ascii="Courier New" w:hAnsi="Courier New" w:cs="Courier New"/>
          <w:lang w:val="en-US"/>
        </w:rPr>
        <w:t>34af-35af    385     -22      2870     3104    11.80    10.91      0.18</w:t>
      </w:r>
    </w:p>
    <w:p w14:paraId="4E0F9D6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35af-36af    255      -5      2870     3095     5.17     4.79      0.22</w:t>
      </w:r>
    </w:p>
    <w:p w14:paraId="4816D3BC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36af-37af    485      33      2870     3091    18.76    17.41      0.48</w:t>
      </w:r>
    </w:p>
    <w:p w14:paraId="2EC5A02D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37af-38af    275     -26      2870     3113     6.03     5.56      0.53</w:t>
      </w:r>
    </w:p>
    <w:p w14:paraId="6E9E9FC2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38af-39af    420      39      2870     3112    14.09    12.99      0.72</w:t>
      </w:r>
    </w:p>
    <w:p w14:paraId="5663C545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39af-40af    280      11      2870     3181     6.23     5.62      0.79</w:t>
      </w:r>
    </w:p>
    <w:p w14:paraId="4C93C234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40af-41af    485     -68      2870     3079    18.90    17.61      1.03</w:t>
      </w:r>
    </w:p>
    <w:p w14:paraId="5B8E326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lastRenderedPageBreak/>
        <w:t xml:space="preserve">      41af-42af    215     -42      2870     2979     3.74     3.60      1.05</w:t>
      </w:r>
    </w:p>
    <w:p w14:paraId="7931BB97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42af-43af    460     -85      2870     2846    17.12    17.26      1.02</w:t>
      </w:r>
    </w:p>
    <w:p w14:paraId="03F685F2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43af-44af    410     -39      2870     2775    13.43    13.89      0.94</w:t>
      </w:r>
    </w:p>
    <w:p w14:paraId="237D5295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44af-45af    285      13      2870     2774     6.46     6.68      0.91</w:t>
      </w:r>
    </w:p>
    <w:p w14:paraId="19D5E46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45af-46af    325     -29      2870     2747     8.43     8.81      0.86</w:t>
      </w:r>
    </w:p>
    <w:p w14:paraId="3DA87885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46af-47af    590      24      2870     2714    27.74    29.35      0.45</w:t>
      </w:r>
    </w:p>
    <w:p w14:paraId="03246122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47af-48af    225       1      2870     2784     4.02     4.15      0.44</w:t>
      </w:r>
    </w:p>
    <w:p w14:paraId="25AF0E86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48af-49af    638       5      2870     2735    32.43    34.05      0.00</w:t>
      </w:r>
    </w:p>
    <w:p w14:paraId="47CCF4DC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1CDA8606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</w:t>
      </w:r>
    </w:p>
    <w:p w14:paraId="06544F74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ΓΡΑΜΜΗ: evros</w:t>
      </w:r>
    </w:p>
    <w:p w14:paraId="6B78BC40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14oς ΠΙΝΑΚΑΣ ΔΕΔΟΜΕΝΩΝ    14o ΤΜΗΜΑ ΓΡΑΜΜΗΣ</w:t>
      </w:r>
    </w:p>
    <w:p w14:paraId="11DADC6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1446770C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ΒΑΡΟΣ ΑΓΩΓΟΥ ..................... = 0.769          kp/m</w:t>
      </w:r>
    </w:p>
    <w:p w14:paraId="6E51C519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ΜΕΤΡΟ ΕΛΑΣΤΙΚΟΤΗΤΑΣ .............. = 1.456e+20      kp/m2</w:t>
      </w:r>
    </w:p>
    <w:p w14:paraId="520343B2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ΤΥΠΟΣ   ΑΓΩΓΟΥ ................... = 10 (ΑΓΩΓΟΣ ΠΡΟΣΤΑΣΙΑΣ)</w:t>
      </w:r>
    </w:p>
    <w:p w14:paraId="6248E7FE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ΔΙΑΤΟΜΗ ΑΓΩΓΟΥ ................... = 0.620          cm</w:t>
      </w:r>
    </w:p>
    <w:p w14:paraId="21F8DD6F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ΔΙΟΡΘΩΣΗ ΤΑΝΥΣΕΩΣ................. = 99.00          kp</w:t>
      </w:r>
    </w:p>
    <w:p w14:paraId="63539CD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ΑΡΧΙΚΗ ΟΡΙΖ. ΤΑΝΥΣΗ 1ου ΑΝΟΙΓΜΑΤΟΣ = 1520.0         kp</w:t>
      </w:r>
    </w:p>
    <w:p w14:paraId="19B53382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ΑΡΙΘΜΟΣ 1ου ΠΥΡΓΟΥ ............... = 33ap</w:t>
      </w:r>
    </w:p>
    <w:p w14:paraId="5785D3AC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44165855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ΑΓΩΓΟΣ ΠΡΟΣΤΑΣΙΑΣ - ΟΡΙΖΟΝΤΙΑ ΤΑΝΥΣΗ = 1520.0 ΚΑΙ ΘΕΡΜΟΚΡΑΣΙΑ =  0°C</w:t>
      </w:r>
    </w:p>
    <w:p w14:paraId="28478F7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┌───────────┬───────┬────────┬────────┬────────┬────────┬────────┬────────┐</w:t>
      </w:r>
    </w:p>
    <w:p w14:paraId="5C57B939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ΤΑΝΥΣΗ │ ΤΑΝΥΣΗ │  ΒΕΛΟΣ │ ΒΕΛΟΣ  │ ΤΜΗΜΑ  │</w:t>
      </w:r>
    </w:p>
    <w:p w14:paraId="2C699640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--   │   --   │   --   │   --   │ ΑΓΩΓΟΥ │</w:t>
      </w:r>
    </w:p>
    <w:p w14:paraId="69B5E73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ΜΕ   │ ΑΓΩΓΟΙ │   ΜΕ   │ ΑΓΩΓΟΙ │  ΓΙΑ   │</w:t>
      </w:r>
    </w:p>
    <w:p w14:paraId="0274449C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│Π Υ Ρ Γ Ο Ι│       │ΥΨΟΜΕΤΡ.│ΚΑΤΑΚΟΡ.│  ΣΤΙΣ  │ΚΑΤΑΚΟΡ.│  ΣΤΙΣ  │ΔΙΟΡΘΩΣΗ│</w:t>
      </w:r>
    </w:p>
    <w:p w14:paraId="4178D26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│ΑΠΟ  -  ΕΩΣ│ΑΝΟΙΓΜΑ│ΔΙΑΦΟΡΑ │ΜΟΝΩΤΗΡ.│ ΤΡΟΧΑΛ.│ΜΟΝΩΤΗΡ.│ ΤΡΟΧΑΛ.│ ΤΑΝΥΣΗΣ│</w:t>
      </w:r>
    </w:p>
    <w:p w14:paraId="532CF9C3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└───────────┴───────┴────────┴────────┴────────┴────────┴────────┴────────┘</w:t>
      </w:r>
    </w:p>
    <w:p w14:paraId="7F7682BB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  33ap-34ap    254     -56      1520     1614     4.18     3.94      0.02</w:t>
      </w:r>
    </w:p>
    <w:p w14:paraId="0082386C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772FE6">
        <w:rPr>
          <w:rFonts w:ascii="Courier New" w:hAnsi="Courier New" w:cs="Courier New"/>
        </w:rPr>
        <w:t xml:space="preserve">      </w:t>
      </w:r>
      <w:r w:rsidRPr="00AF541C">
        <w:rPr>
          <w:rFonts w:ascii="Courier New" w:hAnsi="Courier New" w:cs="Courier New"/>
          <w:lang w:val="en-US"/>
        </w:rPr>
        <w:t>34ap-35ap    385     -22      1520     1616     9.40     8.84      0.09</w:t>
      </w:r>
    </w:p>
    <w:p w14:paraId="1EBB3DB6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35ap-36ap    255      -5      1520     1612     4.11     3.88      0.11</w:t>
      </w:r>
    </w:p>
    <w:p w14:paraId="103B249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36ap-37ap    485      34      1520     1611    14.93    14.08      0.24</w:t>
      </w:r>
    </w:p>
    <w:p w14:paraId="47F89AE6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37ap-38ap    275     -26      1520     1619     4.81     4.51      0.27</w:t>
      </w:r>
    </w:p>
    <w:p w14:paraId="275B556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38ap-39ap    420      38      1520     1619    11.21    10.52      0.36</w:t>
      </w:r>
    </w:p>
    <w:p w14:paraId="75E89C3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39ap-40ap    280      11      1520     1648     4.96     4.58      0.40</w:t>
      </w:r>
    </w:p>
    <w:p w14:paraId="77BE12F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40ap-41ap    485     -68      1520     1604    15.04    14.25      0.52</w:t>
      </w:r>
    </w:p>
    <w:p w14:paraId="51E9987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41ap-42ap    215     -42      1520     1557     2.98     2.91      0.52</w:t>
      </w:r>
    </w:p>
    <w:p w14:paraId="098B033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42ap-43ap    460     -85      1520     1504    13.62    13.77      0.50</w:t>
      </w:r>
    </w:p>
    <w:p w14:paraId="35083E96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43ap-44ap    410     -39      1520     1477    10.69    11.00      0.46</w:t>
      </w:r>
    </w:p>
    <w:p w14:paraId="1855CAE6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44ap-45ap    285      13      1520     1477     5.14     5.29      0.45</w:t>
      </w:r>
    </w:p>
    <w:p w14:paraId="2E559B3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45ap-46ap    325     -29      1520     1465     6.71     6.96      0.42</w:t>
      </w:r>
    </w:p>
    <w:p w14:paraId="252F8523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46ap-47ap    590      23      1520     1455    22.07    23.06      0.22</w:t>
      </w:r>
    </w:p>
    <w:p w14:paraId="2B135D7E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47ap-48ap    225       1      1520     1481     3.20     3.29      0.21</w:t>
      </w:r>
    </w:p>
    <w:p w14:paraId="20F67315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48ap-49ap    638       4      1520     1465    25.80    26.78      0.00</w:t>
      </w:r>
    </w:p>
    <w:p w14:paraId="29A9AAF9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6D10CABA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ΑΓΩΓΟΣ ΠΡΟΣΤΑΣΙΑΣ - ΟΡΙΖΟΝΤΙΑ ΤΑΝΥΣΗ = 1495.0 ΚΑΙ ΘΕΡΜΟΚΡΑΣΙΑ = 10°C</w:t>
      </w:r>
    </w:p>
    <w:p w14:paraId="383E2B3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┌───────────┬───────┬────────┬────────┬────────┬────────┬────────┬────────┐</w:t>
      </w:r>
    </w:p>
    <w:p w14:paraId="440CE1AE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ΤΑΝΥΣΗ │ ΤΑΝΥΣΗ │  ΒΕΛΟΣ │ ΒΕΛΟΣ  │ ΤΜΗΜΑ  │</w:t>
      </w:r>
    </w:p>
    <w:p w14:paraId="3D3A9DFD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--   │   --   │   --   │   --   │ ΑΓΩΓΟΥ │</w:t>
      </w:r>
    </w:p>
    <w:p w14:paraId="0CCBBB3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ΜΕ   │ ΑΓΩΓΟΙ │   ΜΕ   │ ΑΓΩΓΟΙ │  ΓΙΑ   │</w:t>
      </w:r>
    </w:p>
    <w:p w14:paraId="7EDA11AE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│Π Υ Ρ Γ Ο Ι│       │ΥΨΟΜΕΤΡ.│ΚΑΤΑΚΟΡ.│  ΣΤΙΣ  │ΚΑΤΑΚΟΡ.│  ΣΤΙΣ  │ΔΙΟΡΘΩΣΗ│</w:t>
      </w:r>
    </w:p>
    <w:p w14:paraId="0EE54536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│ΑΠΟ  -  ΕΩΣ│ΑΝΟΙΓΜΑ│ΔΙΑΦΟΡΑ │ΜΟΝΩΤΗΡ.│ ΤΡΟΧΑΛ.│ΜΟΝΩΤΗΡ.│ ΤΡΟΧΑΛ.│ ΤΑΝΥΣΗΣ│</w:t>
      </w:r>
    </w:p>
    <w:p w14:paraId="0C9CEBFB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└───────────┴───────┴────────┴────────┴────────┴────────┴────────┴────────┘</w:t>
      </w:r>
    </w:p>
    <w:p w14:paraId="7B15BAF8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  33ap-34ap    254     -56      1495     1590     4.25     4.00      0.02</w:t>
      </w:r>
    </w:p>
    <w:p w14:paraId="0BB2C48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772FE6">
        <w:rPr>
          <w:rFonts w:ascii="Courier New" w:hAnsi="Courier New" w:cs="Courier New"/>
        </w:rPr>
        <w:t xml:space="preserve">      </w:t>
      </w:r>
      <w:r w:rsidRPr="00AF541C">
        <w:rPr>
          <w:rFonts w:ascii="Courier New" w:hAnsi="Courier New" w:cs="Courier New"/>
          <w:lang w:val="en-US"/>
        </w:rPr>
        <w:t>34ap-35ap    385     -22      1495     1591     9.55     8.97      0.09</w:t>
      </w:r>
    </w:p>
    <w:p w14:paraId="642AB32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35ap-36ap    255      -5      1495     1587     4.18     3.94      0.11</w:t>
      </w:r>
    </w:p>
    <w:p w14:paraId="5526E063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36ap-37ap    485      34      1495     1587    15.18    14.30      0.25</w:t>
      </w:r>
    </w:p>
    <w:p w14:paraId="4F7B2947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37ap-38ap    275     -26      1495     1594     4.89     4.58      0.28</w:t>
      </w:r>
    </w:p>
    <w:p w14:paraId="42EB778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38ap-39ap    420      38      1495     1594    11.40    10.69      0.38</w:t>
      </w:r>
    </w:p>
    <w:p w14:paraId="5E55AE7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39ap-40ap    280      11      1495     1623     5.05     4.65      0.42</w:t>
      </w:r>
    </w:p>
    <w:p w14:paraId="1811FF9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40ap-41ap    485     -68      1495     1579    15.29    14.47      0.55</w:t>
      </w:r>
    </w:p>
    <w:p w14:paraId="05862157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41ap-42ap    215     -42      1495     1533     3.03     2.95      0.55</w:t>
      </w:r>
    </w:p>
    <w:p w14:paraId="05B9BAE9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42ap-43ap    460     -85      1495     1479    13.85    14.00      0.53</w:t>
      </w:r>
    </w:p>
    <w:p w14:paraId="414427E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lastRenderedPageBreak/>
        <w:t xml:space="preserve">      43ap-44ap    410     -39      1495     1453    10.87    11.18      0.48</w:t>
      </w:r>
    </w:p>
    <w:p w14:paraId="6EBAB52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44ap-45ap    285      13      1495     1452     5.23     5.39      0.47</w:t>
      </w:r>
    </w:p>
    <w:p w14:paraId="0BC4B83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45ap-46ap    325     -29      1495     1440     6.82     7.08      0.44</w:t>
      </w:r>
    </w:p>
    <w:p w14:paraId="14DCEDF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46ap-47ap    590      23      1495     1430    22.44    23.46      0.23</w:t>
      </w:r>
    </w:p>
    <w:p w14:paraId="7AA26649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47ap-48ap    225       1      1495     1456     3.26     3.34      0.22</w:t>
      </w:r>
    </w:p>
    <w:p w14:paraId="433AEFE3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48ap-49ap    638       4      1495     1440    26.23    27.25      0.00</w:t>
      </w:r>
    </w:p>
    <w:p w14:paraId="4711AA8F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0BC91AA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ΑΓΩΓΟΣ ΠΡΟΣΤΑΣΙΑΣ - ΟΡΙΖΟΝΤΙΑ ΤΑΝΥΣΗ = 1470.0 ΚΑΙ ΘΕΡΜΟΚΡΑΣΙΑ = 20°C</w:t>
      </w:r>
    </w:p>
    <w:p w14:paraId="3D101EF5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┌───────────┬───────┬────────┬────────┬────────┬────────┬────────┬────────┐</w:t>
      </w:r>
    </w:p>
    <w:p w14:paraId="2E806FE0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ΤΑΝΥΣΗ │ ΤΑΝΥΣΗ │  ΒΕΛΟΣ │ ΒΕΛΟΣ  │ ΤΜΗΜΑ  │</w:t>
      </w:r>
    </w:p>
    <w:p w14:paraId="1050BA2C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--   │   --   │   --   │   --   │ ΑΓΩΓΟΥ │</w:t>
      </w:r>
    </w:p>
    <w:p w14:paraId="0402DCA4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ΜΕ   │ ΑΓΩΓΟΙ │   ΜΕ   │ ΑΓΩΓΟΙ │  ΓΙΑ   │</w:t>
      </w:r>
    </w:p>
    <w:p w14:paraId="7CD72AF5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│Π Υ Ρ Γ Ο Ι│       │ΥΨΟΜΕΤΡ.│ΚΑΤΑΚΟΡ.│  ΣΤΙΣ  │ΚΑΤΑΚΟΡ.│  ΣΤΙΣ  │ΔΙΟΡΘΩΣΗ│</w:t>
      </w:r>
    </w:p>
    <w:p w14:paraId="6597FFB9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│ΑΠΟ  -  ΕΩΣ│ΑΝΟΙΓΜΑ│ΔΙΑΦΟΡΑ │ΜΟΝΩΤΗΡ.│ ΤΡΟΧΑΛ.│ΜΟΝΩΤΗΡ.│ ΤΡΟΧΑΛ.│ ΤΑΝΥΣΗΣ│</w:t>
      </w:r>
    </w:p>
    <w:p w14:paraId="133A4CD4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└───────────┴───────┴────────┴────────┴────────┴────────┴────────┴────────┘</w:t>
      </w:r>
    </w:p>
    <w:p w14:paraId="3EA214B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  33ap-34ap    254     -56      1470     1565     4.32     4.06      0.02</w:t>
      </w:r>
    </w:p>
    <w:p w14:paraId="6B01970E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772FE6">
        <w:rPr>
          <w:rFonts w:ascii="Courier New" w:hAnsi="Courier New" w:cs="Courier New"/>
        </w:rPr>
        <w:t xml:space="preserve">      </w:t>
      </w:r>
      <w:r w:rsidRPr="00AF541C">
        <w:rPr>
          <w:rFonts w:ascii="Courier New" w:hAnsi="Courier New" w:cs="Courier New"/>
          <w:lang w:val="en-US"/>
        </w:rPr>
        <w:t>34ap-35ap    385     -22      1470     1566     9.72     9.12       0.1</w:t>
      </w:r>
    </w:p>
    <w:p w14:paraId="370CE77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35ap-36ap    255      -5      1470     1562     4.25     4.00      0.12</w:t>
      </w:r>
    </w:p>
    <w:p w14:paraId="051902AC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36ap-37ap    485      34      1470     1561    15.44    14.53      0.27</w:t>
      </w:r>
    </w:p>
    <w:p w14:paraId="2B8841AC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37ap-38ap    275     -26      1470     1569     4.97     4.65      0.30</w:t>
      </w:r>
    </w:p>
    <w:p w14:paraId="254C3E60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38ap-39ap    420      38      1470     1569    11.59    10.86      0.40</w:t>
      </w:r>
    </w:p>
    <w:p w14:paraId="7901A903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39ap-40ap    280      11      1470     1598     5.13     4.72      0.44</w:t>
      </w:r>
    </w:p>
    <w:p w14:paraId="4FBDC483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40ap-41ap    485     -68      1470     1555    15.55    14.71      0.57</w:t>
      </w:r>
    </w:p>
    <w:p w14:paraId="3E28A923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41ap-42ap    215     -42      1470     1508     3.08     3.00      0.58</w:t>
      </w:r>
    </w:p>
    <w:p w14:paraId="38ED6B7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42ap-43ap    460     -85      1470     1455    14.09    14.24      0.56</w:t>
      </w:r>
    </w:p>
    <w:p w14:paraId="0741C16E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43ap-44ap    410     -39      1470     1428    11.05    11.38      0.51</w:t>
      </w:r>
    </w:p>
    <w:p w14:paraId="00A647B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44ap-45ap    285      13      1470     1427     5.32     5.48      0.49</w:t>
      </w:r>
    </w:p>
    <w:p w14:paraId="061A1E83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45ap-46ap    325     -29      1470     1415     6.94     7.21      0.46</w:t>
      </w:r>
    </w:p>
    <w:p w14:paraId="331131B4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46ap-47ap    590      23      1470     1405    22.83    23.89      0.24</w:t>
      </w:r>
    </w:p>
    <w:p w14:paraId="35AC8883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47ap-48ap    225       1      1470     1431     3.31     3.40      0.23</w:t>
      </w:r>
    </w:p>
    <w:p w14:paraId="36FDD40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48ap-49ap    638       4      1470     1414    26.68    27.74     -0.00</w:t>
      </w:r>
    </w:p>
    <w:p w14:paraId="42BC0F2C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439EE3C6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ΑΓΩΓΟΣ ΠΡΟΣΤΑΣΙΑΣ - ΟΡΙΖΟΝΤΙΑ ΤΑΝΥΣΗ = 1445.0 ΚΑΙ ΘΕΡΜΟΚΡΑΣΙΑ = 30°C</w:t>
      </w:r>
    </w:p>
    <w:p w14:paraId="41950623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┌───────────┬───────┬────────┬────────┬────────┬────────┬────────┬────────┐</w:t>
      </w:r>
    </w:p>
    <w:p w14:paraId="0D193313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ΤΑΝΥΣΗ │ ΤΑΝΥΣΗ │  ΒΕΛΟΣ │ ΒΕΛΟΣ  │ ΤΜΗΜΑ  │</w:t>
      </w:r>
    </w:p>
    <w:p w14:paraId="1AC928E3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--   │   --   │   --   │   --   │ ΑΓΩΓΟΥ │</w:t>
      </w:r>
    </w:p>
    <w:p w14:paraId="32323CCB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ΜΕ   │ ΑΓΩΓΟΙ │   ΜΕ   │ ΑΓΩΓΟΙ │  ΓΙΑ   │</w:t>
      </w:r>
    </w:p>
    <w:p w14:paraId="4C5317A7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│Π Υ Ρ Γ Ο Ι│       │ΥΨΟΜΕΤΡ.│ΚΑΤΑΚΟΡ.│  ΣΤΙΣ  │ΚΑΤΑΚΟΡ.│  ΣΤΙΣ  │ΔΙΟΡΘΩΣΗ│</w:t>
      </w:r>
    </w:p>
    <w:p w14:paraId="2ABF4EB1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│ΑΠΟ  -  ΕΩΣ│ΑΝΟΙΓΜΑ│ΔΙΑΦΟΡΑ │ΜΟΝΩΤΗΡ.│ ΤΡΟΧΑΛ.│ΜΟΝΩΤΗΡ.│ ΤΡΟΧΑΛ.│ ΤΑΝΥΣΗΣ│</w:t>
      </w:r>
    </w:p>
    <w:p w14:paraId="083A9ACB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└───────────┴───────┴────────┴────────┴────────┴────────┴────────┴────────┘</w:t>
      </w:r>
    </w:p>
    <w:p w14:paraId="4B5123F4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  33ap-34ap    254     -56      1445     1541     4.40     4.13      0.02</w:t>
      </w:r>
    </w:p>
    <w:p w14:paraId="02DD290D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772FE6">
        <w:rPr>
          <w:rFonts w:ascii="Courier New" w:hAnsi="Courier New" w:cs="Courier New"/>
        </w:rPr>
        <w:t xml:space="preserve">      </w:t>
      </w:r>
      <w:r w:rsidRPr="00AF541C">
        <w:rPr>
          <w:rFonts w:ascii="Courier New" w:hAnsi="Courier New" w:cs="Courier New"/>
          <w:lang w:val="en-US"/>
        </w:rPr>
        <w:t>34ap-35ap    385     -22      1445     1542     9.88     9.26      0.10</w:t>
      </w:r>
    </w:p>
    <w:p w14:paraId="797C904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35ap-36ap    255      -5      1445     1537     4.33     4.07      0.13</w:t>
      </w:r>
    </w:p>
    <w:p w14:paraId="3AB86C6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36ap-37ap    485      34      1445     1537    15.71    14.77      0.28</w:t>
      </w:r>
    </w:p>
    <w:p w14:paraId="5023B68F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37ap-38ap    275     -26      1445     1544     5.05     4.73      0.31</w:t>
      </w:r>
    </w:p>
    <w:p w14:paraId="051F718E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38ap-39ap    420      38      1445     1545    11.80    11.03      0.42</w:t>
      </w:r>
    </w:p>
    <w:p w14:paraId="225413C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39ap-40ap    280      11      1445     1574     5.22     4.79      0.46</w:t>
      </w:r>
    </w:p>
    <w:p w14:paraId="0E868B50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40ap-41ap    485     -68      1445     1530    15.82    14.94      0.60</w:t>
      </w:r>
    </w:p>
    <w:p w14:paraId="5A9B386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41ap-42ap    215     -42      1445     1484     3.13     3.05      0.61</w:t>
      </w:r>
    </w:p>
    <w:p w14:paraId="0FCEC38C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42ap-43ap    460     -85      1445     1430    14.33    14.48      0.59</w:t>
      </w:r>
    </w:p>
    <w:p w14:paraId="0A309154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43ap-44ap    410     -39      1445     1403    11.24    11.58      0.54</w:t>
      </w:r>
    </w:p>
    <w:p w14:paraId="0443F13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44ap-45ap    285      13      1445     1402     5.41     5.58      0.52</w:t>
      </w:r>
    </w:p>
    <w:p w14:paraId="3D89E9E7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45ap-46ap    325     -29      1445     1391     7.06     7.34      0.49</w:t>
      </w:r>
    </w:p>
    <w:p w14:paraId="6EDF26B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46ap-47ap    590      23      1445     1380    23.22    24.32      0.26</w:t>
      </w:r>
    </w:p>
    <w:p w14:paraId="01DD5EF4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47ap-48ap    225       1      1445     1406     3.37     3.46      0.25</w:t>
      </w:r>
    </w:p>
    <w:p w14:paraId="24905EB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48ap-49ap    638       4      1445     1389    27.14    28.24     -0.00</w:t>
      </w:r>
    </w:p>
    <w:p w14:paraId="518EE63B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72233C0C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ΑΓΩΓΟΣ ΠΡΟΣΤΑΣΙΑΣ - ΟΡΙΖΟΝΤΙΑ ΤΑΝΥΣΗ = 1420.0 ΚΑΙ ΘΕΡΜΟΚΡΑΣΙΑ = 40°C</w:t>
      </w:r>
    </w:p>
    <w:p w14:paraId="4CC397A9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┌───────────┬───────┬────────┬────────┬────────┬────────┬────────┬────────┐</w:t>
      </w:r>
    </w:p>
    <w:p w14:paraId="069E1F9D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ΤΑΝΥΣΗ │ ΤΑΝΥΣΗ │  ΒΕΛΟΣ │ ΒΕΛΟΣ  │ ΤΜΗΜΑ  │</w:t>
      </w:r>
    </w:p>
    <w:p w14:paraId="7B2F8F1E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--   │   --   │   --   │   --   │ ΑΓΩΓΟΥ │</w:t>
      </w:r>
    </w:p>
    <w:p w14:paraId="6A925DDE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           │       │        │   ΜΕ   │ ΑΓΩΓΟΙ │   ΜΕ   │ ΑΓΩΓΟΙ │  ΓΙΑ   │</w:t>
      </w:r>
    </w:p>
    <w:p w14:paraId="0C28041D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│Π Υ Ρ Γ Ο Ι│       │ΥΨΟΜΕΤΡ.│ΚΑΤΑΚΟΡ.│  ΣΤΙΣ  │ΚΑΤΑΚΟΡ.│  ΣΤΙΣ  │ΔΙΟΡΘΩΣΗ│</w:t>
      </w:r>
    </w:p>
    <w:p w14:paraId="763286AD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│ΑΠΟ  -  ΕΩΣ│ΑΝΟΙΓΜΑ│ΔΙΑΦΟΡΑ │ΜΟΝΩΤΗΡ.│ ΤΡΟΧΑΛ.│ΜΟΝΩΤΗΡ.│ ΤΡΟΧΑΛ.│ ΤΑΝΥΣΗΣ│</w:t>
      </w:r>
    </w:p>
    <w:p w14:paraId="0B659941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lastRenderedPageBreak/>
        <w:t xml:space="preserve">    └───────────┴───────┴────────┴────────┴────────┴────────┴────────┴────────┘</w:t>
      </w:r>
    </w:p>
    <w:p w14:paraId="53B51693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 xml:space="preserve">      33ap-34ap    254     -56      1420     1517     4.48     4.19      0.02</w:t>
      </w:r>
    </w:p>
    <w:p w14:paraId="652FD593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772FE6">
        <w:rPr>
          <w:rFonts w:ascii="Courier New" w:hAnsi="Courier New" w:cs="Courier New"/>
        </w:rPr>
        <w:t xml:space="preserve">      </w:t>
      </w:r>
      <w:r w:rsidRPr="00AF541C">
        <w:rPr>
          <w:rFonts w:ascii="Courier New" w:hAnsi="Courier New" w:cs="Courier New"/>
          <w:lang w:val="en-US"/>
        </w:rPr>
        <w:t>34ap-35ap    385     -22      1420     1517    10.06     9.42      0.11</w:t>
      </w:r>
    </w:p>
    <w:p w14:paraId="77214FE0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35ap-36ap    255      -5      1420     1513     4.40     4.13      0.13</w:t>
      </w:r>
    </w:p>
    <w:p w14:paraId="54023EA8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36ap-37ap    485      34      1420     1512    15.98    15.01      0.30</w:t>
      </w:r>
    </w:p>
    <w:p w14:paraId="752A9DA7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37ap-38ap    275     -26      1420     1520     5.14     4.81      0.33</w:t>
      </w:r>
    </w:p>
    <w:p w14:paraId="7EEEFBB6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38ap-39ap    420      38      1420     1520    12.00    11.21      0.44</w:t>
      </w:r>
    </w:p>
    <w:p w14:paraId="313B72A0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39ap-40ap    280      11      1420     1549     5.31     4.87      0.49</w:t>
      </w:r>
    </w:p>
    <w:p w14:paraId="50A9213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40ap-41ap    485     -68      1420     1505    16.10    15.19      0.64</w:t>
      </w:r>
    </w:p>
    <w:p w14:paraId="036B3011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41ap-42ap    215     -42      1420     1460     3.19     3.10      0.64</w:t>
      </w:r>
    </w:p>
    <w:p w14:paraId="421FB8CB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42ap-43ap    460     -85      1420     1406    14.59    14.73      0.62</w:t>
      </w:r>
    </w:p>
    <w:p w14:paraId="56011B90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43ap-44ap    410     -39      1420     1378    11.44    11.79      0.57</w:t>
      </w:r>
    </w:p>
    <w:p w14:paraId="038B38A9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44ap-45ap    285      13      1420     1378     5.51     5.68      0.55</w:t>
      </w:r>
    </w:p>
    <w:p w14:paraId="0F095A9A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45ap-46ap    325     -29      1420     1366     7.18     7.47      0.52</w:t>
      </w:r>
    </w:p>
    <w:p w14:paraId="74E58A0D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46ap-47ap    590      23      1420     1355    23.63    24.77      0.27</w:t>
      </w:r>
    </w:p>
    <w:p w14:paraId="24EE1933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47ap-48ap    225       1      1420     1382     3.43     3.52      0.26</w:t>
      </w:r>
    </w:p>
    <w:p w14:paraId="5D497265" w14:textId="77777777" w:rsidR="00772FE6" w:rsidRPr="00AF541C" w:rsidRDefault="00772FE6" w:rsidP="00772FE6">
      <w:pPr>
        <w:pStyle w:val="PlainText"/>
        <w:rPr>
          <w:rFonts w:ascii="Courier New" w:hAnsi="Courier New" w:cs="Courier New"/>
          <w:lang w:val="en-US"/>
        </w:rPr>
      </w:pPr>
      <w:r w:rsidRPr="00AF541C">
        <w:rPr>
          <w:rFonts w:ascii="Courier New" w:hAnsi="Courier New" w:cs="Courier New"/>
          <w:lang w:val="en-US"/>
        </w:rPr>
        <w:t xml:space="preserve">      48ap-49ap    638       4      1420     1364    27.63    28.76      0.00</w:t>
      </w:r>
    </w:p>
    <w:p w14:paraId="65B687B9" w14:textId="77777777" w:rsidR="00772FE6" w:rsidRPr="00772FE6" w:rsidRDefault="00772FE6" w:rsidP="00772FE6">
      <w:pPr>
        <w:pStyle w:val="PlainText"/>
        <w:rPr>
          <w:rFonts w:ascii="Courier New" w:hAnsi="Courier New" w:cs="Courier New"/>
        </w:rPr>
      </w:pPr>
      <w:r w:rsidRPr="00772FE6">
        <w:rPr>
          <w:rFonts w:ascii="Courier New" w:hAnsi="Courier New" w:cs="Courier New"/>
        </w:rPr>
        <w:t>*******************************************************************************</w:t>
      </w:r>
    </w:p>
    <w:p w14:paraId="0CC5B8C1" w14:textId="422772D6" w:rsidR="00772FE6" w:rsidRDefault="00772FE6" w:rsidP="00772FE6">
      <w:pPr>
        <w:pStyle w:val="PlainText"/>
        <w:rPr>
          <w:rFonts w:ascii="Courier New" w:hAnsi="Courier New" w:cs="Courier New"/>
        </w:rPr>
      </w:pPr>
    </w:p>
    <w:sectPr w:rsidR="00772FE6" w:rsidSect="00AF5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41"/>
    <w:rsid w:val="00380841"/>
    <w:rsid w:val="00772FE6"/>
    <w:rsid w:val="00AB31ED"/>
    <w:rsid w:val="00A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C254"/>
  <w15:chartTrackingRefBased/>
  <w15:docId w15:val="{711FF130-B25D-42F6-A45A-1DB33CF1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A6A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FA6AE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o_a\Desktop\validation_TAN\sample%20outpu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sample output.dot</Template>
  <TotalTime>2</TotalTime>
  <Pages>5</Pages>
  <Words>3136</Words>
  <Characters>17881</Characters>
  <Application>Microsoft Office Word</Application>
  <DocSecurity>0</DocSecurity>
  <Lines>149</Lines>
  <Paragraphs>41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athanasiadis</dc:creator>
  <cp:keywords/>
  <dc:description/>
  <cp:lastModifiedBy>Giorgos Athanasiadis</cp:lastModifiedBy>
  <cp:revision>1</cp:revision>
  <dcterms:created xsi:type="dcterms:W3CDTF">2026-03-29T08:32:00Z</dcterms:created>
  <dcterms:modified xsi:type="dcterms:W3CDTF">2026-03-29T08:34:00Z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724ed5-0cfc-4d4c-ac51-e92bca5b81d6_Enabled">
    <vt:lpwstr>true</vt:lpwstr>
  </property>
  <property fmtid="{D5CDD505-2E9C-101B-9397-08002B2CF9AE}" pid="3" name="MSIP_Label_05724ed5-0cfc-4d4c-ac51-e92bca5b81d6_SetDate">
    <vt:lpwstr>2025-07-08T14:18:30Z</vt:lpwstr>
  </property>
  <property fmtid="{D5CDD505-2E9C-101B-9397-08002B2CF9AE}" pid="4" name="MSIP_Label_05724ed5-0cfc-4d4c-ac51-e92bca5b81d6_Method">
    <vt:lpwstr>Standard</vt:lpwstr>
  </property>
  <property fmtid="{D5CDD505-2E9C-101B-9397-08002B2CF9AE}" pid="5" name="MSIP_Label_05724ed5-0cfc-4d4c-ac51-e92bca5b81d6_Name">
    <vt:lpwstr>defa4170-0d19-0005-0004-bc88714345d2</vt:lpwstr>
  </property>
  <property fmtid="{D5CDD505-2E9C-101B-9397-08002B2CF9AE}" pid="6" name="MSIP_Label_05724ed5-0cfc-4d4c-ac51-e92bca5b81d6_SiteId">
    <vt:lpwstr>04431d29-4523-4837-9461-aba5f0619b10</vt:lpwstr>
  </property>
  <property fmtid="{D5CDD505-2E9C-101B-9397-08002B2CF9AE}" pid="7" name="MSIP_Label_05724ed5-0cfc-4d4c-ac51-e92bca5b81d6_ActionId">
    <vt:lpwstr>3c39bc86-d2db-4668-8b92-e438215491e8</vt:lpwstr>
  </property>
  <property fmtid="{D5CDD505-2E9C-101B-9397-08002B2CF9AE}" pid="8" name="MSIP_Label_05724ed5-0cfc-4d4c-ac51-e92bca5b81d6_ContentBits">
    <vt:lpwstr>0</vt:lpwstr>
  </property>
  <property fmtid="{D5CDD505-2E9C-101B-9397-08002B2CF9AE}" pid="9" name="MSIP_Label_05724ed5-0cfc-4d4c-ac51-e92bca5b81d6_Tag">
    <vt:lpwstr>10, 3, 0, 1</vt:lpwstr>
  </property>
</Properties>
</file>